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https://www.programiz.com/online-compiler/72kxygbLifSEm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2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1</Pages>
  <Words>1</Words>
  <Characters>55</Characters>
  <Lines>1</Lines>
  <Paragraphs>1</Paragraphs>
  <CharactersWithSpaces>55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2026-07-21T10:27:45Z</dcterms:modified>
</cp:coreProperties>
</file>